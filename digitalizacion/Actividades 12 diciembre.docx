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81E6A" w14:textId="77777777" w:rsidR="00536454" w:rsidRDefault="00000000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PHISING</w:t>
      </w:r>
    </w:p>
    <w:p w14:paraId="58539695" w14:textId="77777777" w:rsidR="00536454" w:rsidRDefault="00536454">
      <w:pPr>
        <w:rPr>
          <w:b/>
          <w:bCs/>
        </w:rPr>
      </w:pPr>
    </w:p>
    <w:p w14:paraId="19C4B650" w14:textId="673AFBA9" w:rsidR="00536454" w:rsidRDefault="00000000">
      <w:r>
        <w:rPr>
          <w:b/>
          <w:bCs/>
        </w:rPr>
        <w:t>Ejemplo de listado de correos (clasificarlos: legítimos o </w:t>
      </w:r>
      <w:proofErr w:type="spellStart"/>
      <w:r>
        <w:rPr>
          <w:b/>
          <w:bCs/>
        </w:rPr>
        <w:t>phising</w:t>
      </w:r>
      <w:proofErr w:type="spellEnd"/>
      <w:r>
        <w:rPr>
          <w:b/>
          <w:bCs/>
        </w:rPr>
        <w:t>):</w:t>
      </w:r>
    </w:p>
    <w:p w14:paraId="2A92C8EC" w14:textId="77777777" w:rsidR="00536454" w:rsidRDefault="00536454"/>
    <w:p w14:paraId="5C32BF81" w14:textId="77777777" w:rsidR="00536454" w:rsidRDefault="00000000">
      <w:r>
        <w:rPr>
          <w:b/>
          <w:bCs/>
        </w:rPr>
        <w:t>Correo 1:</w:t>
      </w:r>
    </w:p>
    <w:p w14:paraId="21E9936E" w14:textId="77777777" w:rsidR="00536454" w:rsidRDefault="00000000">
      <w:r>
        <w:rPr>
          <w:b/>
          <w:bCs/>
        </w:rPr>
        <w:t>Asunto:</w:t>
      </w:r>
      <w:r>
        <w:t> </w:t>
      </w:r>
      <w:r>
        <w:rPr>
          <w:b/>
          <w:bCs/>
        </w:rPr>
        <w:t>"Tu cuenta de Amazon ha sido suspendida."</w:t>
      </w:r>
      <w:r>
        <w:br/>
      </w:r>
      <w:r>
        <w:rPr>
          <w:b/>
          <w:bCs/>
        </w:rPr>
        <w:t>De:</w:t>
      </w:r>
      <w:r>
        <w:t> soporte@amazon.com</w:t>
      </w:r>
    </w:p>
    <w:p w14:paraId="18C99517" w14:textId="77777777" w:rsidR="00536454" w:rsidRDefault="00000000">
      <w:r>
        <w:rPr>
          <w:b/>
          <w:bCs/>
        </w:rPr>
        <w:t>Mensaje:</w:t>
      </w:r>
    </w:p>
    <w:p w14:paraId="08695AB1" w14:textId="77777777" w:rsidR="00536454" w:rsidRDefault="00000000">
      <w:r>
        <w:t>Estimado cliente,</w:t>
      </w:r>
      <w:r>
        <w:br/>
        <w:t>Hemos detectado un problema con el pago de tu cuenta de Amazon. Por favor, actualiza tus datos de pago para evitar que tu cuenta sea suspendida.</w:t>
      </w:r>
      <w:r>
        <w:br/>
      </w:r>
      <w:hyperlink r:id="rId7" w:tooltip="http://amazon-notification.com/" w:history="1">
        <w:r>
          <w:rPr>
            <w:rStyle w:val="Hipervnculo"/>
          </w:rPr>
          <w:t>Actualizar mis datos de pago</w:t>
        </w:r>
      </w:hyperlink>
    </w:p>
    <w:p w14:paraId="4CC8E8C7" w14:textId="77777777" w:rsidR="00536454" w:rsidRDefault="00000000">
      <w:r>
        <w:rPr>
          <w:b/>
          <w:bCs/>
        </w:rPr>
        <w:t>Clasificar como:</w:t>
      </w:r>
    </w:p>
    <w:p w14:paraId="52970823" w14:textId="77777777" w:rsidR="00536454" w:rsidRDefault="00000000">
      <w:pPr>
        <w:numPr>
          <w:ilvl w:val="0"/>
          <w:numId w:val="1"/>
        </w:numPr>
      </w:pPr>
      <w:r>
        <w:rPr>
          <w:b/>
          <w:bCs/>
        </w:rPr>
        <w:t>Phishing</w:t>
      </w:r>
      <w:r>
        <w:t> o </w:t>
      </w:r>
      <w:r>
        <w:rPr>
          <w:b/>
          <w:bCs/>
        </w:rPr>
        <w:t>Legítimo</w:t>
      </w:r>
      <w:r>
        <w:t> (explicar por qué)</w:t>
      </w:r>
    </w:p>
    <w:p w14:paraId="07200B7F" w14:textId="77777777" w:rsidR="00536454" w:rsidRDefault="00000000">
      <w:r>
        <w:rPr>
          <w:noProof/>
        </w:rPr>
        <mc:AlternateContent>
          <mc:Choice Requires="wps">
            <w:drawing>
              <wp:inline distT="0" distB="0" distL="0" distR="0" wp14:anchorId="23812DBB" wp14:editId="2DC41183">
                <wp:extent cx="41614728" cy="1271"/>
                <wp:effectExtent l="0" t="0" r="28572" b="36829"/>
                <wp:docPr id="2082364524" name="Horizontal Lin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0AFE5F3" id="Horizontal Line 3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7365C660" w14:textId="77777777" w:rsidR="00536454" w:rsidRDefault="00000000">
      <w:r>
        <w:rPr>
          <w:b/>
          <w:bCs/>
        </w:rPr>
        <w:t>Correo 2:</w:t>
      </w:r>
    </w:p>
    <w:p w14:paraId="22783668" w14:textId="77777777" w:rsidR="00536454" w:rsidRDefault="00000000">
      <w:r>
        <w:rPr>
          <w:b/>
          <w:bCs/>
        </w:rPr>
        <w:t>Asunto:</w:t>
      </w:r>
      <w:r>
        <w:t> </w:t>
      </w:r>
      <w:r>
        <w:rPr>
          <w:b/>
          <w:bCs/>
        </w:rPr>
        <w:t>"Confirmación de compra: $50 de descuento en tu próxima compra."</w:t>
      </w:r>
      <w:r>
        <w:br/>
      </w:r>
      <w:r>
        <w:rPr>
          <w:b/>
          <w:bCs/>
        </w:rPr>
        <w:t>De:</w:t>
      </w:r>
      <w:r>
        <w:t> promociones@tiendaonline.com</w:t>
      </w:r>
    </w:p>
    <w:p w14:paraId="78CBEC0D" w14:textId="77777777" w:rsidR="00536454" w:rsidRDefault="00000000">
      <w:r>
        <w:rPr>
          <w:b/>
          <w:bCs/>
        </w:rPr>
        <w:t>Mensaje:</w:t>
      </w:r>
    </w:p>
    <w:p w14:paraId="422B985F" w14:textId="77777777" w:rsidR="00536454" w:rsidRDefault="00000000">
      <w:r>
        <w:t>¡Hola [Nombre del estudiante]!</w:t>
      </w:r>
      <w:r>
        <w:br/>
        <w:t>Felicitaciones, has recibido un cupón de $50 para tu próxima compra en Tienda Online. Usa el código </w:t>
      </w:r>
      <w:r>
        <w:rPr>
          <w:b/>
          <w:bCs/>
        </w:rPr>
        <w:t>FELIZ50</w:t>
      </w:r>
      <w:r>
        <w:t xml:space="preserve"> en el </w:t>
      </w:r>
      <w:proofErr w:type="spellStart"/>
      <w:r>
        <w:t>checkout</w:t>
      </w:r>
      <w:proofErr w:type="spellEnd"/>
      <w:r>
        <w:t xml:space="preserve"> para disfrutar de este descuento.</w:t>
      </w:r>
      <w:r>
        <w:br/>
        <w:t>Comprar ahora</w:t>
      </w:r>
    </w:p>
    <w:p w14:paraId="1D8152D9" w14:textId="77777777" w:rsidR="00536454" w:rsidRDefault="00000000">
      <w:r>
        <w:rPr>
          <w:b/>
          <w:bCs/>
        </w:rPr>
        <w:t>Clasificar como:</w:t>
      </w:r>
    </w:p>
    <w:p w14:paraId="05541C9D" w14:textId="77777777" w:rsidR="00536454" w:rsidRDefault="00000000">
      <w:pPr>
        <w:numPr>
          <w:ilvl w:val="0"/>
          <w:numId w:val="2"/>
        </w:numPr>
      </w:pPr>
      <w:r>
        <w:rPr>
          <w:b/>
          <w:bCs/>
        </w:rPr>
        <w:t>Phishing</w:t>
      </w:r>
      <w:r>
        <w:t> o </w:t>
      </w:r>
      <w:r>
        <w:rPr>
          <w:b/>
          <w:bCs/>
        </w:rPr>
        <w:t>Legítimo</w:t>
      </w:r>
      <w:r>
        <w:t> (explicar por qué)</w:t>
      </w:r>
    </w:p>
    <w:p w14:paraId="06DA54FB" w14:textId="77777777" w:rsidR="00536454" w:rsidRDefault="00000000">
      <w:r>
        <w:rPr>
          <w:noProof/>
        </w:rPr>
        <mc:AlternateContent>
          <mc:Choice Requires="wps">
            <w:drawing>
              <wp:inline distT="0" distB="0" distL="0" distR="0" wp14:anchorId="55E0995E" wp14:editId="24688FA1">
                <wp:extent cx="41614728" cy="1271"/>
                <wp:effectExtent l="0" t="0" r="28572" b="36829"/>
                <wp:docPr id="1464692070" name="Horizontal Lin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138E430" id="Horizontal Line 3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00FADF87" w14:textId="77777777" w:rsidR="00536454" w:rsidRDefault="00536454">
      <w:pPr>
        <w:rPr>
          <w:b/>
          <w:bCs/>
        </w:rPr>
      </w:pPr>
    </w:p>
    <w:p w14:paraId="335DF651" w14:textId="77777777" w:rsidR="00536454" w:rsidRDefault="00536454">
      <w:pPr>
        <w:rPr>
          <w:b/>
          <w:bCs/>
        </w:rPr>
      </w:pPr>
    </w:p>
    <w:p w14:paraId="36BF44B7" w14:textId="77777777" w:rsidR="00536454" w:rsidRDefault="00536454">
      <w:pPr>
        <w:rPr>
          <w:b/>
          <w:bCs/>
        </w:rPr>
      </w:pPr>
    </w:p>
    <w:p w14:paraId="62BBE3CD" w14:textId="77777777" w:rsidR="00536454" w:rsidRDefault="00536454">
      <w:pPr>
        <w:rPr>
          <w:b/>
          <w:bCs/>
        </w:rPr>
      </w:pPr>
    </w:p>
    <w:p w14:paraId="5D1F245C" w14:textId="77777777" w:rsidR="00536454" w:rsidRDefault="00536454">
      <w:pPr>
        <w:rPr>
          <w:b/>
          <w:bCs/>
        </w:rPr>
      </w:pPr>
    </w:p>
    <w:p w14:paraId="0EC2C50D" w14:textId="77777777" w:rsidR="00536454" w:rsidRDefault="00536454">
      <w:pPr>
        <w:rPr>
          <w:b/>
          <w:bCs/>
        </w:rPr>
      </w:pPr>
    </w:p>
    <w:p w14:paraId="610E3F37" w14:textId="77777777" w:rsidR="00536454" w:rsidRDefault="00000000">
      <w:r>
        <w:rPr>
          <w:b/>
          <w:bCs/>
        </w:rPr>
        <w:lastRenderedPageBreak/>
        <w:t>Correo 3:</w:t>
      </w:r>
    </w:p>
    <w:p w14:paraId="7A9C035C" w14:textId="77777777" w:rsidR="00536454" w:rsidRDefault="00000000">
      <w:r>
        <w:rPr>
          <w:b/>
          <w:bCs/>
        </w:rPr>
        <w:t>Asunto:</w:t>
      </w:r>
      <w:r>
        <w:t> </w:t>
      </w:r>
      <w:r>
        <w:rPr>
          <w:b/>
          <w:bCs/>
        </w:rPr>
        <w:t>"¡Has ganado un iPhone 14! Reclama tu premio."</w:t>
      </w:r>
      <w:r>
        <w:br/>
      </w:r>
      <w:r>
        <w:rPr>
          <w:b/>
          <w:bCs/>
        </w:rPr>
        <w:t>De:</w:t>
      </w:r>
      <w:r>
        <w:t> sorteos@compania-sorteos.com</w:t>
      </w:r>
    </w:p>
    <w:p w14:paraId="4E39CD38" w14:textId="77777777" w:rsidR="00536454" w:rsidRDefault="00000000">
      <w:r>
        <w:rPr>
          <w:b/>
          <w:bCs/>
        </w:rPr>
        <w:t>Mensaje:</w:t>
      </w:r>
    </w:p>
    <w:p w14:paraId="1A82AD4B" w14:textId="77777777" w:rsidR="00536454" w:rsidRDefault="00000000">
      <w:r>
        <w:t>¡Felicidades!</w:t>
      </w:r>
      <w:r>
        <w:br/>
        <w:t>Has sido seleccionado como ganador de nuestro sorteo mensual. Para recibir tu premio, solo necesitas proporcionar tu dirección y datos personales. Haz clic en el enlace para reclamarlo ahora.</w:t>
      </w:r>
      <w:r>
        <w:br/>
      </w:r>
      <w:hyperlink r:id="rId8" w:tooltip="http://www.sorteo.com/" w:history="1">
        <w:r>
          <w:rPr>
            <w:rStyle w:val="Hipervnculo"/>
          </w:rPr>
          <w:t>Reclamar mi premio</w:t>
        </w:r>
      </w:hyperlink>
    </w:p>
    <w:p w14:paraId="223EE8D2" w14:textId="77777777" w:rsidR="00536454" w:rsidRDefault="00000000">
      <w:r>
        <w:rPr>
          <w:b/>
          <w:bCs/>
        </w:rPr>
        <w:t>Clasificar como:</w:t>
      </w:r>
    </w:p>
    <w:p w14:paraId="62767A35" w14:textId="77777777" w:rsidR="00536454" w:rsidRDefault="00000000">
      <w:pPr>
        <w:numPr>
          <w:ilvl w:val="0"/>
          <w:numId w:val="3"/>
        </w:numPr>
      </w:pPr>
      <w:r>
        <w:rPr>
          <w:b/>
          <w:bCs/>
        </w:rPr>
        <w:t>Phishing</w:t>
      </w:r>
      <w:r>
        <w:t> o </w:t>
      </w:r>
      <w:r>
        <w:rPr>
          <w:b/>
          <w:bCs/>
        </w:rPr>
        <w:t>Legítimo</w:t>
      </w:r>
      <w:r>
        <w:t> (explicar por qué)</w:t>
      </w:r>
    </w:p>
    <w:p w14:paraId="763B2CC0" w14:textId="77777777" w:rsidR="00536454" w:rsidRDefault="00000000">
      <w:r>
        <w:rPr>
          <w:noProof/>
        </w:rPr>
        <mc:AlternateContent>
          <mc:Choice Requires="wps">
            <w:drawing>
              <wp:inline distT="0" distB="0" distL="0" distR="0" wp14:anchorId="5A5ADD37" wp14:editId="6AE57CFD">
                <wp:extent cx="41614728" cy="1271"/>
                <wp:effectExtent l="0" t="0" r="28572" b="36829"/>
                <wp:docPr id="1148731197" name="Horizontal Lin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14E469E" id="Horizontal Line 3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5730B85C" w14:textId="77777777" w:rsidR="00536454" w:rsidRDefault="00000000">
      <w:r>
        <w:rPr>
          <w:b/>
          <w:bCs/>
        </w:rPr>
        <w:t>Correo 4:</w:t>
      </w:r>
    </w:p>
    <w:p w14:paraId="031D8FF2" w14:textId="77777777" w:rsidR="00536454" w:rsidRDefault="00000000">
      <w:r>
        <w:rPr>
          <w:b/>
          <w:bCs/>
        </w:rPr>
        <w:t>Asunto:</w:t>
      </w:r>
      <w:r>
        <w:t> </w:t>
      </w:r>
      <w:r>
        <w:rPr>
          <w:b/>
          <w:bCs/>
        </w:rPr>
        <w:t>"Factura de Netflix disponible"</w:t>
      </w:r>
      <w:r>
        <w:br/>
      </w:r>
      <w:r>
        <w:rPr>
          <w:b/>
          <w:bCs/>
        </w:rPr>
        <w:t>De:</w:t>
      </w:r>
      <w:r>
        <w:t> support@netflix.com</w:t>
      </w:r>
    </w:p>
    <w:p w14:paraId="2027E752" w14:textId="77777777" w:rsidR="00536454" w:rsidRDefault="00000000">
      <w:r>
        <w:rPr>
          <w:b/>
          <w:bCs/>
        </w:rPr>
        <w:t>Mensaje:</w:t>
      </w:r>
    </w:p>
    <w:p w14:paraId="35E1F54E" w14:textId="77777777" w:rsidR="00536454" w:rsidRDefault="00000000">
      <w:r>
        <w:t>Estimado cliente,</w:t>
      </w:r>
      <w:r>
        <w:br/>
        <w:t>Adjunto a este correo encontrarás tu factura de Netflix por el mes de marzo. Si tienes alguna pregunta, contáctanos al servicio de atención al cliente.</w:t>
      </w:r>
      <w:r>
        <w:br/>
        <w:t>Ver factura</w:t>
      </w:r>
    </w:p>
    <w:p w14:paraId="388C8AE0" w14:textId="77777777" w:rsidR="00536454" w:rsidRDefault="00000000">
      <w:r>
        <w:rPr>
          <w:b/>
          <w:bCs/>
        </w:rPr>
        <w:t>Clasificar como:</w:t>
      </w:r>
    </w:p>
    <w:p w14:paraId="02B88F8A" w14:textId="77777777" w:rsidR="00536454" w:rsidRDefault="00000000">
      <w:pPr>
        <w:numPr>
          <w:ilvl w:val="0"/>
          <w:numId w:val="4"/>
        </w:numPr>
      </w:pPr>
      <w:r>
        <w:rPr>
          <w:b/>
          <w:bCs/>
        </w:rPr>
        <w:t>Phishing</w:t>
      </w:r>
      <w:r>
        <w:t> o </w:t>
      </w:r>
      <w:r>
        <w:rPr>
          <w:b/>
          <w:bCs/>
        </w:rPr>
        <w:t>Legítimo</w:t>
      </w:r>
      <w:r>
        <w:t> (explicar por qué)</w:t>
      </w:r>
    </w:p>
    <w:p w14:paraId="7D6764A4" w14:textId="77777777" w:rsidR="00536454" w:rsidRDefault="00000000">
      <w:r>
        <w:rPr>
          <w:noProof/>
        </w:rPr>
        <mc:AlternateContent>
          <mc:Choice Requires="wps">
            <w:drawing>
              <wp:inline distT="0" distB="0" distL="0" distR="0" wp14:anchorId="00F8F957" wp14:editId="6A8222CB">
                <wp:extent cx="41614728" cy="1271"/>
                <wp:effectExtent l="0" t="0" r="28572" b="36829"/>
                <wp:docPr id="223575296" name="Horizontal Lin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DA375D5" id="Horizontal Line 3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028CDAAD" w14:textId="77777777" w:rsidR="00536454" w:rsidRDefault="00000000">
      <w:r>
        <w:rPr>
          <w:b/>
          <w:bCs/>
        </w:rPr>
        <w:t>Correo 5:</w:t>
      </w:r>
    </w:p>
    <w:p w14:paraId="70ADC309" w14:textId="77777777" w:rsidR="00536454" w:rsidRDefault="00000000">
      <w:r>
        <w:rPr>
          <w:b/>
          <w:bCs/>
        </w:rPr>
        <w:t>Asunto:</w:t>
      </w:r>
      <w:r>
        <w:t> </w:t>
      </w:r>
      <w:r>
        <w:rPr>
          <w:b/>
          <w:bCs/>
        </w:rPr>
        <w:t>"Alerta de inicio de sesión sospechoso en tu cuenta de Google"</w:t>
      </w:r>
      <w:r>
        <w:br/>
      </w:r>
      <w:r>
        <w:rPr>
          <w:b/>
          <w:bCs/>
        </w:rPr>
        <w:t>De:</w:t>
      </w:r>
      <w:r>
        <w:t> google@support.com</w:t>
      </w:r>
    </w:p>
    <w:p w14:paraId="55202635" w14:textId="77777777" w:rsidR="00536454" w:rsidRDefault="00000000">
      <w:r>
        <w:rPr>
          <w:b/>
          <w:bCs/>
        </w:rPr>
        <w:t>Mensaje:</w:t>
      </w:r>
    </w:p>
    <w:p w14:paraId="4D66AC6D" w14:textId="77777777" w:rsidR="00536454" w:rsidRDefault="00000000">
      <w:r>
        <w:t>Hemos detectado un intento de inicio de sesión en tu cuenta de Google desde un dispositivo no reconocido. Si no realizaste este intento, cambia tu contraseña inmediatamente.</w:t>
      </w:r>
      <w:r>
        <w:br/>
      </w:r>
      <w:hyperlink r:id="rId9" w:tooltip="http://security.google.com/" w:history="1">
        <w:r>
          <w:rPr>
            <w:rStyle w:val="Hipervnculo"/>
          </w:rPr>
          <w:t>Cambiar contraseña</w:t>
        </w:r>
      </w:hyperlink>
    </w:p>
    <w:p w14:paraId="76F19E06" w14:textId="77777777" w:rsidR="00536454" w:rsidRDefault="00000000">
      <w:r>
        <w:rPr>
          <w:b/>
          <w:bCs/>
        </w:rPr>
        <w:t>Clasificar como:</w:t>
      </w:r>
    </w:p>
    <w:p w14:paraId="2E483083" w14:textId="77777777" w:rsidR="00536454" w:rsidRDefault="00000000">
      <w:pPr>
        <w:numPr>
          <w:ilvl w:val="0"/>
          <w:numId w:val="5"/>
        </w:numPr>
      </w:pPr>
      <w:r>
        <w:rPr>
          <w:b/>
          <w:bCs/>
        </w:rPr>
        <w:t>Phishing</w:t>
      </w:r>
      <w:r>
        <w:t> o </w:t>
      </w:r>
      <w:r>
        <w:rPr>
          <w:b/>
          <w:bCs/>
        </w:rPr>
        <w:t>Legítimo</w:t>
      </w:r>
      <w:r>
        <w:t> (explicar por qué)</w:t>
      </w:r>
    </w:p>
    <w:p w14:paraId="2279CD76" w14:textId="77777777" w:rsidR="00536454" w:rsidRDefault="00000000">
      <w:r>
        <w:rPr>
          <w:noProof/>
        </w:rPr>
        <mc:AlternateContent>
          <mc:Choice Requires="wps">
            <w:drawing>
              <wp:inline distT="0" distB="0" distL="0" distR="0" wp14:anchorId="1D7DBBB0" wp14:editId="7B960A21">
                <wp:extent cx="41614728" cy="1271"/>
                <wp:effectExtent l="0" t="0" r="28572" b="36829"/>
                <wp:docPr id="104490336" name="Horizontal Lin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F7E0D05" id="Horizontal Line 3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35CBE05D" w14:textId="77777777" w:rsidR="00536454" w:rsidRDefault="00536454">
      <w:pPr>
        <w:rPr>
          <w:b/>
          <w:bCs/>
        </w:rPr>
      </w:pPr>
    </w:p>
    <w:p w14:paraId="696B27F9" w14:textId="77777777" w:rsidR="00536454" w:rsidRDefault="00536454">
      <w:pPr>
        <w:rPr>
          <w:b/>
          <w:bCs/>
        </w:rPr>
      </w:pPr>
    </w:p>
    <w:p w14:paraId="4EE973A4" w14:textId="77777777" w:rsidR="00536454" w:rsidRDefault="00000000">
      <w:r>
        <w:rPr>
          <w:b/>
          <w:bCs/>
        </w:rPr>
        <w:t>Correo 6:</w:t>
      </w:r>
    </w:p>
    <w:p w14:paraId="6D0641E7" w14:textId="77777777" w:rsidR="00536454" w:rsidRDefault="00000000">
      <w:r>
        <w:rPr>
          <w:b/>
          <w:bCs/>
        </w:rPr>
        <w:t>Asunto:</w:t>
      </w:r>
      <w:r>
        <w:t> </w:t>
      </w:r>
      <w:r>
        <w:rPr>
          <w:b/>
          <w:bCs/>
        </w:rPr>
        <w:t>"Confirmación de tu pedido de $200"</w:t>
      </w:r>
      <w:r>
        <w:br/>
      </w:r>
      <w:r>
        <w:rPr>
          <w:b/>
          <w:bCs/>
        </w:rPr>
        <w:t>De:</w:t>
      </w:r>
      <w:r>
        <w:t> amazon@confirmation.com</w:t>
      </w:r>
    </w:p>
    <w:p w14:paraId="241B2744" w14:textId="77777777" w:rsidR="00536454" w:rsidRDefault="00000000">
      <w:r>
        <w:rPr>
          <w:b/>
          <w:bCs/>
        </w:rPr>
        <w:t>Mensaje:</w:t>
      </w:r>
    </w:p>
    <w:p w14:paraId="40BE285B" w14:textId="77777777" w:rsidR="00536454" w:rsidRDefault="00000000">
      <w:r>
        <w:t>Gracias por tu compra en Amazon. El total de tu pedido es de $200. Si no realizaste esta compra, por favor verifica tu cuenta de inmediato.</w:t>
      </w:r>
      <w:r>
        <w:br/>
      </w:r>
      <w:hyperlink r:id="rId10" w:tooltip="http://amazon.com/order-detail" w:history="1">
        <w:r>
          <w:rPr>
            <w:rStyle w:val="Hipervnculo"/>
          </w:rPr>
          <w:t>Ver detalles del pedido</w:t>
        </w:r>
      </w:hyperlink>
    </w:p>
    <w:p w14:paraId="5A1EFDEE" w14:textId="77777777" w:rsidR="00536454" w:rsidRDefault="00000000">
      <w:r>
        <w:rPr>
          <w:b/>
          <w:bCs/>
        </w:rPr>
        <w:t>Clasificar como:</w:t>
      </w:r>
    </w:p>
    <w:p w14:paraId="72006940" w14:textId="77777777" w:rsidR="00536454" w:rsidRDefault="00000000">
      <w:pPr>
        <w:numPr>
          <w:ilvl w:val="0"/>
          <w:numId w:val="6"/>
        </w:numPr>
      </w:pPr>
      <w:r>
        <w:rPr>
          <w:b/>
          <w:bCs/>
        </w:rPr>
        <w:t>Phishing</w:t>
      </w:r>
      <w:r>
        <w:t> o </w:t>
      </w:r>
      <w:r>
        <w:rPr>
          <w:b/>
          <w:bCs/>
        </w:rPr>
        <w:t>Legítimo</w:t>
      </w:r>
      <w:r>
        <w:t> (explicar por qué)</w:t>
      </w:r>
    </w:p>
    <w:p w14:paraId="14D2BBA2" w14:textId="77777777" w:rsidR="00536454" w:rsidRDefault="00536454"/>
    <w:p w14:paraId="7374E13B" w14:textId="77777777" w:rsidR="00536454" w:rsidRDefault="00536454"/>
    <w:p w14:paraId="5C7014BB" w14:textId="77777777" w:rsidR="00827575" w:rsidRDefault="00827575"/>
    <w:p w14:paraId="4A0F0706" w14:textId="77777777" w:rsidR="00827575" w:rsidRDefault="00827575"/>
    <w:p w14:paraId="6ED783C1" w14:textId="77777777" w:rsidR="00827575" w:rsidRDefault="00827575"/>
    <w:p w14:paraId="123FEC7D" w14:textId="77777777" w:rsidR="00827575" w:rsidRDefault="00827575"/>
    <w:p w14:paraId="3B232393" w14:textId="77777777" w:rsidR="00827575" w:rsidRDefault="00827575"/>
    <w:p w14:paraId="200E3A47" w14:textId="77777777" w:rsidR="00827575" w:rsidRDefault="00827575"/>
    <w:p w14:paraId="5BAFEB48" w14:textId="77777777" w:rsidR="00827575" w:rsidRDefault="00827575"/>
    <w:p w14:paraId="274C25CD" w14:textId="77777777" w:rsidR="00827575" w:rsidRDefault="00827575"/>
    <w:p w14:paraId="1E0F0D1C" w14:textId="77777777" w:rsidR="00827575" w:rsidRDefault="00827575"/>
    <w:p w14:paraId="5C54F09B" w14:textId="77777777" w:rsidR="00827575" w:rsidRDefault="00827575"/>
    <w:p w14:paraId="153FE067" w14:textId="77777777" w:rsidR="00827575" w:rsidRDefault="00827575"/>
    <w:p w14:paraId="1B47A25B" w14:textId="77777777" w:rsidR="00827575" w:rsidRDefault="00827575"/>
    <w:p w14:paraId="081DEBA5" w14:textId="77777777" w:rsidR="00827575" w:rsidRDefault="00827575"/>
    <w:p w14:paraId="4FCEE2D4" w14:textId="77777777" w:rsidR="00827575" w:rsidRDefault="00827575"/>
    <w:p w14:paraId="1F3FEE4D" w14:textId="77777777" w:rsidR="00827575" w:rsidRDefault="00827575"/>
    <w:p w14:paraId="5B4C4427" w14:textId="77777777" w:rsidR="00827575" w:rsidRDefault="00827575"/>
    <w:p w14:paraId="72F40E64" w14:textId="77777777" w:rsidR="00827575" w:rsidRDefault="00827575"/>
    <w:p w14:paraId="7E0A78C1" w14:textId="77777777" w:rsidR="00827575" w:rsidRDefault="00827575"/>
    <w:p w14:paraId="6865E90A" w14:textId="77777777" w:rsidR="00827575" w:rsidRDefault="00827575"/>
    <w:p w14:paraId="65F19B27" w14:textId="77777777" w:rsidR="00536454" w:rsidRDefault="00000000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lastRenderedPageBreak/>
        <w:t>CIBERSEGURIDAD</w:t>
      </w:r>
    </w:p>
    <w:p w14:paraId="00DA17CA" w14:textId="77777777" w:rsidR="00536454" w:rsidRDefault="00536454"/>
    <w:p w14:paraId="49CF5415" w14:textId="77777777" w:rsidR="00536454" w:rsidRDefault="00000000">
      <w:r>
        <w:rPr>
          <w:b/>
          <w:bCs/>
        </w:rPr>
        <w:t>10 situaciones cotidianas</w:t>
      </w:r>
      <w:r>
        <w:t xml:space="preserve"> que implican ciberseguridad, por ejemplo:</w:t>
      </w:r>
    </w:p>
    <w:p w14:paraId="31D99035" w14:textId="77777777" w:rsidR="00536454" w:rsidRDefault="00000000">
      <w:pPr>
        <w:numPr>
          <w:ilvl w:val="0"/>
          <w:numId w:val="7"/>
        </w:numPr>
      </w:pPr>
      <w:r>
        <w:t>Recibir un correo anunciando un premio inesperado.</w:t>
      </w:r>
    </w:p>
    <w:p w14:paraId="027E19C0" w14:textId="77777777" w:rsidR="00536454" w:rsidRDefault="00000000">
      <w:pPr>
        <w:numPr>
          <w:ilvl w:val="0"/>
          <w:numId w:val="7"/>
        </w:numPr>
      </w:pPr>
      <w:r>
        <w:t>Usar la misma contraseña en todas las cuentas.</w:t>
      </w:r>
    </w:p>
    <w:p w14:paraId="3AAE7BB8" w14:textId="77777777" w:rsidR="00536454" w:rsidRDefault="00000000">
      <w:pPr>
        <w:numPr>
          <w:ilvl w:val="0"/>
          <w:numId w:val="7"/>
        </w:numPr>
      </w:pPr>
      <w:r>
        <w:t>Publicar datos personales en redes sociales.</w:t>
      </w:r>
    </w:p>
    <w:p w14:paraId="52CD18B0" w14:textId="77777777" w:rsidR="00536454" w:rsidRDefault="00000000">
      <w:pPr>
        <w:numPr>
          <w:ilvl w:val="0"/>
          <w:numId w:val="7"/>
        </w:numPr>
      </w:pPr>
      <w:r>
        <w:t>Dejar el portátil desbloqueado en clase.</w:t>
      </w:r>
    </w:p>
    <w:p w14:paraId="2138F66D" w14:textId="77777777" w:rsidR="00536454" w:rsidRDefault="00000000">
      <w:pPr>
        <w:numPr>
          <w:ilvl w:val="0"/>
          <w:numId w:val="7"/>
        </w:numPr>
      </w:pPr>
      <w:r>
        <w:t>Conectar un USB encontrado en la biblioteca.</w:t>
      </w:r>
    </w:p>
    <w:p w14:paraId="215268F3" w14:textId="77777777" w:rsidR="00536454" w:rsidRDefault="00000000">
      <w:pPr>
        <w:numPr>
          <w:ilvl w:val="0"/>
          <w:numId w:val="7"/>
        </w:numPr>
      </w:pPr>
      <w:r>
        <w:t xml:space="preserve">Aceptar términos de una </w:t>
      </w:r>
      <w:proofErr w:type="gramStart"/>
      <w:r>
        <w:t>app</w:t>
      </w:r>
      <w:proofErr w:type="gramEnd"/>
      <w:r>
        <w:t xml:space="preserve"> sin leerlos.</w:t>
      </w:r>
    </w:p>
    <w:p w14:paraId="7190F257" w14:textId="77777777" w:rsidR="00536454" w:rsidRDefault="00000000">
      <w:pPr>
        <w:numPr>
          <w:ilvl w:val="0"/>
          <w:numId w:val="7"/>
        </w:numPr>
      </w:pPr>
      <w:r>
        <w:t xml:space="preserve">Conectarse a una </w:t>
      </w:r>
      <w:proofErr w:type="spellStart"/>
      <w:r>
        <w:t>WiFi</w:t>
      </w:r>
      <w:proofErr w:type="spellEnd"/>
      <w:r>
        <w:t xml:space="preserve"> pública sin protección.</w:t>
      </w:r>
    </w:p>
    <w:p w14:paraId="60ADD90F" w14:textId="77777777" w:rsidR="00536454" w:rsidRDefault="00000000">
      <w:pPr>
        <w:numPr>
          <w:ilvl w:val="0"/>
          <w:numId w:val="7"/>
        </w:numPr>
      </w:pPr>
      <w:r>
        <w:t>Descargar software de una web desconocida.</w:t>
      </w:r>
    </w:p>
    <w:p w14:paraId="086CEC32" w14:textId="77777777" w:rsidR="00536454" w:rsidRDefault="00000000">
      <w:pPr>
        <w:numPr>
          <w:ilvl w:val="0"/>
          <w:numId w:val="7"/>
        </w:numPr>
      </w:pPr>
      <w:r>
        <w:t>Compartir contraseñas con un compañero "por si acaso".</w:t>
      </w:r>
    </w:p>
    <w:p w14:paraId="55ADE22D" w14:textId="77777777" w:rsidR="00536454" w:rsidRDefault="00000000">
      <w:pPr>
        <w:numPr>
          <w:ilvl w:val="0"/>
          <w:numId w:val="7"/>
        </w:numPr>
      </w:pPr>
      <w:r>
        <w:t>No hacer copias de seguridad.</w:t>
      </w:r>
    </w:p>
    <w:p w14:paraId="0ACAB20A" w14:textId="77777777" w:rsidR="00536454" w:rsidRDefault="00000000">
      <w:r>
        <w:rPr>
          <w:noProof/>
        </w:rPr>
        <mc:AlternateContent>
          <mc:Choice Requires="wps">
            <w:drawing>
              <wp:inline distT="0" distB="0" distL="0" distR="0" wp14:anchorId="460F80DC" wp14:editId="5BCF4EEA">
                <wp:extent cx="41614728" cy="1271"/>
                <wp:effectExtent l="0" t="0" r="28572" b="36829"/>
                <wp:docPr id="1420660485" name="Horizontal Lin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26B557B" id="Horizontal Line 5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1D1CED5F" w14:textId="50B1C68C" w:rsidR="00536454" w:rsidRDefault="00000000">
      <w:pPr>
        <w:rPr>
          <w:b/>
          <w:bCs/>
        </w:rPr>
      </w:pPr>
      <w:r>
        <w:rPr>
          <w:b/>
          <w:bCs/>
        </w:rPr>
        <w:t xml:space="preserve">Trabajo en grupos: clasificar los riesgos </w:t>
      </w:r>
    </w:p>
    <w:p w14:paraId="79CB10C7" w14:textId="77777777" w:rsidR="00536454" w:rsidRDefault="00000000">
      <w:r>
        <w:t>Los alumnos se dividen en grupos de 3–4.</w:t>
      </w:r>
    </w:p>
    <w:p w14:paraId="7E4F9621" w14:textId="77777777" w:rsidR="00536454" w:rsidRDefault="00000000">
      <w:pPr>
        <w:numPr>
          <w:ilvl w:val="0"/>
          <w:numId w:val="8"/>
        </w:numPr>
      </w:pPr>
      <w:r>
        <w:t>Clasificar cada situación según:</w:t>
      </w:r>
    </w:p>
    <w:p w14:paraId="4E3F694C" w14:textId="77777777" w:rsidR="00536454" w:rsidRDefault="00000000">
      <w:pPr>
        <w:numPr>
          <w:ilvl w:val="1"/>
          <w:numId w:val="8"/>
        </w:numPr>
      </w:pPr>
      <w:r>
        <w:rPr>
          <w:b/>
          <w:bCs/>
        </w:rPr>
        <w:t>Bajo riesgo</w:t>
      </w:r>
    </w:p>
    <w:p w14:paraId="71B76571" w14:textId="77777777" w:rsidR="00536454" w:rsidRDefault="00000000">
      <w:pPr>
        <w:numPr>
          <w:ilvl w:val="1"/>
          <w:numId w:val="8"/>
        </w:numPr>
      </w:pPr>
      <w:r>
        <w:rPr>
          <w:b/>
          <w:bCs/>
        </w:rPr>
        <w:t>Riesgo medio</w:t>
      </w:r>
    </w:p>
    <w:p w14:paraId="23BBA247" w14:textId="77777777" w:rsidR="00536454" w:rsidRDefault="00000000">
      <w:pPr>
        <w:numPr>
          <w:ilvl w:val="1"/>
          <w:numId w:val="8"/>
        </w:numPr>
      </w:pPr>
      <w:r>
        <w:rPr>
          <w:b/>
          <w:bCs/>
        </w:rPr>
        <w:t>Alto riesgo</w:t>
      </w:r>
    </w:p>
    <w:p w14:paraId="704D4BF1" w14:textId="77777777" w:rsidR="00536454" w:rsidRDefault="00000000">
      <w:pPr>
        <w:numPr>
          <w:ilvl w:val="0"/>
          <w:numId w:val="8"/>
        </w:numPr>
      </w:pPr>
      <w:r>
        <w:t>Justificar por qué.</w:t>
      </w:r>
    </w:p>
    <w:p w14:paraId="606747B2" w14:textId="77777777" w:rsidR="00536454" w:rsidRDefault="00000000">
      <w:pPr>
        <w:numPr>
          <w:ilvl w:val="0"/>
          <w:numId w:val="8"/>
        </w:numPr>
      </w:pPr>
      <w:r>
        <w:t xml:space="preserve">Proponer una </w:t>
      </w:r>
      <w:r>
        <w:rPr>
          <w:b/>
          <w:bCs/>
        </w:rPr>
        <w:t>acción segura</w:t>
      </w:r>
      <w:r>
        <w:t xml:space="preserve"> para cada una.</w:t>
      </w:r>
    </w:p>
    <w:p w14:paraId="75366E46" w14:textId="77777777" w:rsidR="00536454" w:rsidRDefault="00000000">
      <w:r>
        <w:rPr>
          <w:i/>
          <w:iCs/>
        </w:rPr>
        <w:t>Ejemplos de acciones seguras:</w:t>
      </w:r>
    </w:p>
    <w:p w14:paraId="443161E0" w14:textId="77777777" w:rsidR="00536454" w:rsidRDefault="00000000">
      <w:pPr>
        <w:numPr>
          <w:ilvl w:val="0"/>
          <w:numId w:val="9"/>
        </w:numPr>
      </w:pPr>
      <w:r>
        <w:t>Verificar remitente.</w:t>
      </w:r>
    </w:p>
    <w:p w14:paraId="35849E53" w14:textId="77777777" w:rsidR="00536454" w:rsidRDefault="00000000">
      <w:pPr>
        <w:numPr>
          <w:ilvl w:val="0"/>
          <w:numId w:val="9"/>
        </w:numPr>
      </w:pPr>
      <w:r>
        <w:t>Usar gestores de contraseñas.</w:t>
      </w:r>
    </w:p>
    <w:p w14:paraId="3BBAA8B9" w14:textId="77777777" w:rsidR="00536454" w:rsidRDefault="00000000">
      <w:pPr>
        <w:numPr>
          <w:ilvl w:val="0"/>
          <w:numId w:val="9"/>
        </w:numPr>
      </w:pPr>
      <w:r>
        <w:t>Bloquear el ordenador al levantarse.</w:t>
      </w:r>
    </w:p>
    <w:p w14:paraId="02E7A17E" w14:textId="77777777" w:rsidR="00536454" w:rsidRDefault="00000000">
      <w:pPr>
        <w:numPr>
          <w:ilvl w:val="0"/>
          <w:numId w:val="9"/>
        </w:numPr>
      </w:pPr>
      <w:r>
        <w:t>No conectar dispositivos desconocidos.</w:t>
      </w:r>
    </w:p>
    <w:p w14:paraId="0B2B21EA" w14:textId="77777777" w:rsidR="00536454" w:rsidRDefault="00000000">
      <w:r>
        <w:rPr>
          <w:noProof/>
        </w:rPr>
        <mc:AlternateContent>
          <mc:Choice Requires="wps">
            <w:drawing>
              <wp:inline distT="0" distB="0" distL="0" distR="0" wp14:anchorId="3B133C6D" wp14:editId="6C01FE22">
                <wp:extent cx="41614728" cy="1271"/>
                <wp:effectExtent l="0" t="0" r="28572" b="36829"/>
                <wp:docPr id="1552919815" name="Horizontal Lin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B1EA250" id="Horizontal Line 6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1F9696F9" w14:textId="77777777" w:rsidR="00827575" w:rsidRDefault="00827575">
      <w:pPr>
        <w:rPr>
          <w:b/>
          <w:bCs/>
        </w:rPr>
      </w:pPr>
    </w:p>
    <w:p w14:paraId="4DECB24E" w14:textId="77777777" w:rsidR="00827575" w:rsidRDefault="00827575">
      <w:pPr>
        <w:rPr>
          <w:b/>
          <w:bCs/>
        </w:rPr>
      </w:pPr>
    </w:p>
    <w:p w14:paraId="10C0B7E6" w14:textId="6F2A8993" w:rsidR="00536454" w:rsidRDefault="00000000">
      <w:pPr>
        <w:rPr>
          <w:b/>
          <w:bCs/>
        </w:rPr>
      </w:pPr>
      <w:r>
        <w:rPr>
          <w:b/>
          <w:bCs/>
        </w:rPr>
        <w:lastRenderedPageBreak/>
        <w:t xml:space="preserve">Puesta en común </w:t>
      </w:r>
    </w:p>
    <w:p w14:paraId="4C5BAB44" w14:textId="77777777" w:rsidR="00536454" w:rsidRDefault="00000000">
      <w:r>
        <w:t xml:space="preserve">Cada grupo expone </w:t>
      </w:r>
      <w:r>
        <w:rPr>
          <w:b/>
          <w:bCs/>
        </w:rPr>
        <w:t>2 riesgos que consideren más graves</w:t>
      </w:r>
      <w:r>
        <w:t>.</w:t>
      </w:r>
    </w:p>
    <w:p w14:paraId="73C62D8C" w14:textId="77777777" w:rsidR="00536454" w:rsidRDefault="00000000">
      <w:r>
        <w:t>¿Qué riesgos suelen pasarse por alto?</w:t>
      </w:r>
    </w:p>
    <w:p w14:paraId="14CE544A" w14:textId="77777777" w:rsidR="00536454" w:rsidRDefault="00000000">
      <w:r>
        <w:t>¿Qué comportamientos seguros son más difíciles de mantener?</w:t>
      </w:r>
    </w:p>
    <w:p w14:paraId="4A845B3F" w14:textId="77777777" w:rsidR="00536454" w:rsidRDefault="00000000">
      <w:r>
        <w:t>¿Quién es realmente responsable de la ciberseguridad en una organización?</w:t>
      </w:r>
    </w:p>
    <w:p w14:paraId="52AD5AD9" w14:textId="77777777" w:rsidR="00536454" w:rsidRDefault="00000000">
      <w:r>
        <w:rPr>
          <w:noProof/>
        </w:rPr>
        <mc:AlternateContent>
          <mc:Choice Requires="wps">
            <w:drawing>
              <wp:inline distT="0" distB="0" distL="0" distR="0" wp14:anchorId="237F44B5" wp14:editId="647B8C06">
                <wp:extent cx="41614728" cy="1271"/>
                <wp:effectExtent l="0" t="0" r="28572" b="36829"/>
                <wp:docPr id="1986050920" name="Horizontal Lin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5D68800" id="Horizontal Line 6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5F83244D" w14:textId="77777777" w:rsidR="00536454" w:rsidRDefault="00000000">
      <w:pPr>
        <w:rPr>
          <w:b/>
          <w:bCs/>
        </w:rPr>
      </w:pPr>
      <w:r>
        <w:rPr>
          <w:b/>
          <w:bCs/>
        </w:rPr>
        <w:t xml:space="preserve">Reflexión </w:t>
      </w:r>
    </w:p>
    <w:p w14:paraId="45148646" w14:textId="77777777" w:rsidR="00536454" w:rsidRDefault="00000000">
      <w:pPr>
        <w:numPr>
          <w:ilvl w:val="0"/>
          <w:numId w:val="10"/>
        </w:numPr>
      </w:pPr>
      <w:r>
        <w:t>¿Qué hábitos personales cambiarías después de esta actividad?</w:t>
      </w:r>
    </w:p>
    <w:p w14:paraId="3F6FFF46" w14:textId="77777777" w:rsidR="00536454" w:rsidRDefault="00000000">
      <w:pPr>
        <w:numPr>
          <w:ilvl w:val="0"/>
          <w:numId w:val="10"/>
        </w:numPr>
      </w:pPr>
      <w:r>
        <w:t>¿Qué riesgo te sorprendió más?</w:t>
      </w:r>
    </w:p>
    <w:p w14:paraId="46A10416" w14:textId="77777777" w:rsidR="00536454" w:rsidRDefault="00000000">
      <w:pPr>
        <w:numPr>
          <w:ilvl w:val="0"/>
          <w:numId w:val="10"/>
        </w:numPr>
      </w:pPr>
      <w:r>
        <w:t>¿Qué recomendación darías a un usuario no experto?</w:t>
      </w:r>
    </w:p>
    <w:p w14:paraId="2A2689CC" w14:textId="77777777" w:rsidR="00536454" w:rsidRDefault="00536454"/>
    <w:sectPr w:rsidR="00536454">
      <w:headerReference w:type="default" r:id="rId11"/>
      <w:pgSz w:w="11906" w:h="16838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E93EC" w14:textId="77777777" w:rsidR="00DF2A51" w:rsidRDefault="00DF2A51">
      <w:pPr>
        <w:spacing w:after="0" w:line="240" w:lineRule="auto"/>
      </w:pPr>
      <w:r>
        <w:separator/>
      </w:r>
    </w:p>
  </w:endnote>
  <w:endnote w:type="continuationSeparator" w:id="0">
    <w:p w14:paraId="625F55D5" w14:textId="77777777" w:rsidR="00DF2A51" w:rsidRDefault="00DF2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CD485" w14:textId="77777777" w:rsidR="00DF2A51" w:rsidRDefault="00DF2A51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EC2AF0D" w14:textId="77777777" w:rsidR="00DF2A51" w:rsidRDefault="00DF2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C8C70" w14:textId="2BB8DE0F" w:rsidR="00827575" w:rsidRDefault="00827575" w:rsidP="00827575">
    <w:pPr>
      <w:pStyle w:val="Encabezado"/>
      <w:jc w:val="right"/>
    </w:pPr>
    <w:r>
      <w:rPr>
        <w:noProof/>
      </w:rPr>
      <w:drawing>
        <wp:inline distT="0" distB="0" distL="0" distR="0" wp14:anchorId="6E2BAD4E" wp14:editId="1CA46A98">
          <wp:extent cx="828675" cy="723900"/>
          <wp:effectExtent l="0" t="0" r="9525" b="0"/>
          <wp:docPr id="16" name="Image 1" descr="Imagen que contiene Icon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BC7A0007-2A18-BA2A-82D5-98D9EFD7EA5C}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" descr="Imagen que contiene Icon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BC7A0007-2A18-BA2A-82D5-98D9EFD7EA5C}"/>
                      </a:ext>
                    </a:extLst>
                  </pic:cNvPr>
                  <pic:cNvPicPr>
                    <a:picLocks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28675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B25CA"/>
    <w:multiLevelType w:val="multilevel"/>
    <w:tmpl w:val="C5C217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" w15:restartNumberingAfterBreak="0">
    <w:nsid w:val="32DE2A61"/>
    <w:multiLevelType w:val="multilevel"/>
    <w:tmpl w:val="048A8C2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343334BB"/>
    <w:multiLevelType w:val="multilevel"/>
    <w:tmpl w:val="6008759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4E0B37BF"/>
    <w:multiLevelType w:val="multilevel"/>
    <w:tmpl w:val="8E82A78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54934ADA"/>
    <w:multiLevelType w:val="multilevel"/>
    <w:tmpl w:val="C8C026E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56553A16"/>
    <w:multiLevelType w:val="multilevel"/>
    <w:tmpl w:val="44409A6C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" w15:restartNumberingAfterBreak="0">
    <w:nsid w:val="587726BC"/>
    <w:multiLevelType w:val="multilevel"/>
    <w:tmpl w:val="88000B7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" w15:restartNumberingAfterBreak="0">
    <w:nsid w:val="620A5C1D"/>
    <w:multiLevelType w:val="multilevel"/>
    <w:tmpl w:val="2838338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" w15:restartNumberingAfterBreak="0">
    <w:nsid w:val="676275B9"/>
    <w:multiLevelType w:val="multilevel"/>
    <w:tmpl w:val="3C2488A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" w15:restartNumberingAfterBreak="0">
    <w:nsid w:val="76847E59"/>
    <w:multiLevelType w:val="multilevel"/>
    <w:tmpl w:val="F26A7EF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1592854764">
    <w:abstractNumId w:val="6"/>
  </w:num>
  <w:num w:numId="2" w16cid:durableId="1298684995">
    <w:abstractNumId w:val="7"/>
  </w:num>
  <w:num w:numId="3" w16cid:durableId="469786920">
    <w:abstractNumId w:val="2"/>
  </w:num>
  <w:num w:numId="4" w16cid:durableId="1329753103">
    <w:abstractNumId w:val="9"/>
  </w:num>
  <w:num w:numId="5" w16cid:durableId="1344209837">
    <w:abstractNumId w:val="3"/>
  </w:num>
  <w:num w:numId="6" w16cid:durableId="415133337">
    <w:abstractNumId w:val="1"/>
  </w:num>
  <w:num w:numId="7" w16cid:durableId="2046250925">
    <w:abstractNumId w:val="0"/>
  </w:num>
  <w:num w:numId="8" w16cid:durableId="1540968328">
    <w:abstractNumId w:val="5"/>
  </w:num>
  <w:num w:numId="9" w16cid:durableId="1146046050">
    <w:abstractNumId w:val="4"/>
  </w:num>
  <w:num w:numId="10" w16cid:durableId="1809008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536454"/>
    <w:rsid w:val="00536454"/>
    <w:rsid w:val="006E6C64"/>
    <w:rsid w:val="00827575"/>
    <w:rsid w:val="00DF2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D017E"/>
  <w15:docId w15:val="{49DB882D-3A13-40C1-A064-B0A2BCB58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2"/>
        <w:szCs w:val="22"/>
        <w:lang w:val="es-ES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ar">
    <w:name w:val="Título 2 Car"/>
    <w:basedOn w:val="Fuentedeprrafopredeter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ar">
    <w:name w:val="Título 3 Car"/>
    <w:basedOn w:val="Fuentedeprrafopredeter"/>
    <w:rPr>
      <w:rFonts w:eastAsia="Times New Roman" w:cs="Times New Roman"/>
      <w:color w:val="0F4761"/>
      <w:sz w:val="28"/>
      <w:szCs w:val="28"/>
    </w:rPr>
  </w:style>
  <w:style w:type="character" w:customStyle="1" w:styleId="Ttulo4Car">
    <w:name w:val="Título 4 Car"/>
    <w:basedOn w:val="Fuentedeprrafopredeter"/>
    <w:rPr>
      <w:rFonts w:eastAsia="Times New Roman" w:cs="Times New Roman"/>
      <w:i/>
      <w:iCs/>
      <w:color w:val="0F4761"/>
    </w:rPr>
  </w:style>
  <w:style w:type="character" w:customStyle="1" w:styleId="Ttulo5Car">
    <w:name w:val="Título 5 Car"/>
    <w:basedOn w:val="Fuentedeprrafopredeter"/>
    <w:rPr>
      <w:rFonts w:eastAsia="Times New Roman" w:cs="Times New Roman"/>
      <w:color w:val="0F4761"/>
    </w:rPr>
  </w:style>
  <w:style w:type="character" w:customStyle="1" w:styleId="Ttulo6Car">
    <w:name w:val="Título 6 Car"/>
    <w:basedOn w:val="Fuentedeprrafopredeter"/>
    <w:rPr>
      <w:rFonts w:eastAsia="Times New Roman" w:cs="Times New Roman"/>
      <w:i/>
      <w:iCs/>
      <w:color w:val="595959"/>
    </w:rPr>
  </w:style>
  <w:style w:type="character" w:customStyle="1" w:styleId="Ttulo7Car">
    <w:name w:val="Título 7 Car"/>
    <w:basedOn w:val="Fuentedeprrafopredeter"/>
    <w:rPr>
      <w:rFonts w:eastAsia="Times New Roman" w:cs="Times New Roman"/>
      <w:color w:val="595959"/>
    </w:rPr>
  </w:style>
  <w:style w:type="character" w:customStyle="1" w:styleId="Ttulo8Car">
    <w:name w:val="Título 8 Car"/>
    <w:basedOn w:val="Fuentedeprrafopredeter"/>
    <w:rPr>
      <w:rFonts w:eastAsia="Times New Roman" w:cs="Times New Roman"/>
      <w:i/>
      <w:iCs/>
      <w:color w:val="272727"/>
    </w:rPr>
  </w:style>
  <w:style w:type="character" w:customStyle="1" w:styleId="Ttulo9Car">
    <w:name w:val="Título 9 Car"/>
    <w:basedOn w:val="Fuentedeprrafopredeter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tuloCar">
    <w:name w:val="Título Car"/>
    <w:basedOn w:val="Fuentedeprrafopredeter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tuloCar">
    <w:name w:val="Subtítulo Car"/>
    <w:basedOn w:val="Fuentedeprrafopredeter"/>
    <w:rPr>
      <w:rFonts w:eastAsia="Times New Roman" w:cs="Times New Roman"/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basedOn w:val="Fuentedeprrafopredeter"/>
    <w:rPr>
      <w:i/>
      <w:iCs/>
      <w:color w:val="404040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styleId="nfasisintenso">
    <w:name w:val="Intense Emphasis"/>
    <w:basedOn w:val="Fuentedeprrafopredeter"/>
    <w:rPr>
      <w:i/>
      <w:iCs/>
      <w:color w:val="0F4761"/>
    </w:rPr>
  </w:style>
  <w:style w:type="paragraph" w:styleId="Citadestacada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destacadaCar">
    <w:name w:val="Cita destacada Car"/>
    <w:basedOn w:val="Fuentedeprrafopredeter"/>
    <w:rPr>
      <w:i/>
      <w:iCs/>
      <w:color w:val="0F4761"/>
    </w:rPr>
  </w:style>
  <w:style w:type="character" w:styleId="Referenciaintensa">
    <w:name w:val="Intense Reference"/>
    <w:basedOn w:val="Fuentedeprrafopredeter"/>
    <w:rPr>
      <w:b/>
      <w:bCs/>
      <w:smallCaps/>
      <w:color w:val="0F4761"/>
      <w:spacing w:val="5"/>
    </w:rPr>
  </w:style>
  <w:style w:type="character" w:styleId="Hipervnculo">
    <w:name w:val="Hyperlink"/>
    <w:basedOn w:val="Fuentedeprrafopredeter"/>
    <w:rPr>
      <w:color w:val="467886"/>
      <w:u w:val="single"/>
    </w:rPr>
  </w:style>
  <w:style w:type="character" w:styleId="Mencinsinresolver">
    <w:name w:val="Unresolved Mention"/>
    <w:basedOn w:val="Fuentedeprrafopredeter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8275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7575"/>
  </w:style>
  <w:style w:type="paragraph" w:styleId="Piedepgina">
    <w:name w:val="footer"/>
    <w:basedOn w:val="Normal"/>
    <w:link w:val="PiedepginaCar"/>
    <w:uiPriority w:val="99"/>
    <w:unhideWhenUsed/>
    <w:rsid w:val="008275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75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orteo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amazon-notification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://amazon.com/order-detai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ecurity.google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592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Loscos Romacho</dc:creator>
  <dc:description/>
  <cp:lastModifiedBy>Javier Loscos Romacho</cp:lastModifiedBy>
  <cp:revision>2</cp:revision>
  <dcterms:created xsi:type="dcterms:W3CDTF">2025-12-04T07:35:00Z</dcterms:created>
  <dcterms:modified xsi:type="dcterms:W3CDTF">2025-12-04T07:35:00Z</dcterms:modified>
</cp:coreProperties>
</file>